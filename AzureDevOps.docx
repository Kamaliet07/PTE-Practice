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F9D" w:rsidRDefault="00482B28">
      <w:r>
        <w:rPr>
          <w:noProof/>
          <w:lang w:eastAsia="en-GB"/>
        </w:rPr>
        <w:drawing>
          <wp:inline distT="0" distB="0" distL="0" distR="0">
            <wp:extent cx="5732145" cy="3043555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B28" w:rsidRDefault="00482B28">
      <w:r>
        <w:t>Every software project need above all. Azure DevOps is three in one tools that provide above all.</w:t>
      </w:r>
    </w:p>
    <w:p w:rsidR="00482B28" w:rsidRDefault="002E5F3A">
      <w:r w:rsidRPr="002E5F3A">
        <w:rPr>
          <w:b/>
          <w:color w:val="FF0000"/>
        </w:rPr>
        <w:t>TFS:</w:t>
      </w:r>
      <w:r w:rsidRPr="002E5F3A">
        <w:rPr>
          <w:color w:val="FF0000"/>
        </w:rPr>
        <w:t xml:space="preserve"> </w:t>
      </w:r>
      <w:r>
        <w:t>Team foundation server is tool provided by Microsoft, which do all above three things, but it requires on-premises installation. Means you need to install the software in your company.</w:t>
      </w:r>
    </w:p>
    <w:p w:rsidR="002E5F3A" w:rsidRDefault="002E5F3A">
      <w:r w:rsidRPr="002E5F3A">
        <w:rPr>
          <w:b/>
          <w:color w:val="FF0000"/>
        </w:rPr>
        <w:t>VSTS:</w:t>
      </w:r>
      <w:r w:rsidRPr="002E5F3A">
        <w:rPr>
          <w:b/>
        </w:rPr>
        <w:t xml:space="preserve"> </w:t>
      </w:r>
      <w:r w:rsidRPr="002E5F3A">
        <w:t>Cloud version of</w:t>
      </w:r>
      <w:r>
        <w:rPr>
          <w:b/>
        </w:rPr>
        <w:t xml:space="preserve"> </w:t>
      </w:r>
      <w:r>
        <w:t>Team foundation server, which has renamed and now known as Azure DevOps.</w:t>
      </w:r>
    </w:p>
    <w:p w:rsidR="00650529" w:rsidRDefault="00650529"/>
    <w:p w:rsidR="00650529" w:rsidRDefault="00650529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5732145" cy="3384550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529" w:rsidRDefault="00650529">
      <w:pPr>
        <w:rPr>
          <w:b/>
        </w:rPr>
      </w:pPr>
    </w:p>
    <w:p w:rsidR="00650529" w:rsidRDefault="00650529" w:rsidP="00E171D6">
      <w:pPr>
        <w:pStyle w:val="ListParagraph"/>
        <w:numPr>
          <w:ilvl w:val="0"/>
          <w:numId w:val="1"/>
        </w:numPr>
      </w:pPr>
      <w:r w:rsidRPr="00E171D6">
        <w:rPr>
          <w:b/>
          <w:color w:val="FF0000"/>
        </w:rPr>
        <w:lastRenderedPageBreak/>
        <w:t xml:space="preserve">So now where the picture of Git Comes: </w:t>
      </w:r>
      <w:r w:rsidRPr="00650529">
        <w:t>Previously developers’ works and check-in the code direct to central repository, which maintain the version of code.</w:t>
      </w:r>
    </w:p>
    <w:p w:rsidR="00BA2858" w:rsidRDefault="00650529">
      <w:pPr>
        <w:rPr>
          <w:color w:val="244061" w:themeColor="accent1" w:themeShade="80"/>
        </w:rPr>
      </w:pPr>
      <w:r w:rsidRPr="00650529">
        <w:rPr>
          <w:color w:val="244061" w:themeColor="accent1" w:themeShade="80"/>
        </w:rPr>
        <w:t>But later developers found the need of local version control, this local version control call the git.</w:t>
      </w:r>
      <w:r w:rsidR="00BA2858">
        <w:rPr>
          <w:color w:val="244061" w:themeColor="accent1" w:themeShade="80"/>
        </w:rPr>
        <w:t xml:space="preserve"> So GIT maintain the history of changes locally.</w:t>
      </w:r>
    </w:p>
    <w:p w:rsidR="00650529" w:rsidRDefault="00BA2858">
      <w:pPr>
        <w:rPr>
          <w:color w:val="244061" w:themeColor="accent1" w:themeShade="80"/>
        </w:rPr>
      </w:pPr>
      <w:r>
        <w:rPr>
          <w:color w:val="244061" w:themeColor="accent1" w:themeShade="80"/>
        </w:rPr>
        <w:t>And central repository</w:t>
      </w:r>
      <w:r w:rsidR="003133D4">
        <w:rPr>
          <w:color w:val="244061" w:themeColor="accent1" w:themeShade="80"/>
        </w:rPr>
        <w:t xml:space="preserve"> (TFS/VSTS/Azure DevOps)</w:t>
      </w:r>
      <w:r>
        <w:rPr>
          <w:color w:val="244061" w:themeColor="accent1" w:themeShade="80"/>
        </w:rPr>
        <w:t xml:space="preserve"> maintain</w:t>
      </w:r>
      <w:r w:rsidR="00847523">
        <w:rPr>
          <w:color w:val="244061" w:themeColor="accent1" w:themeShade="80"/>
        </w:rPr>
        <w:t>s</w:t>
      </w:r>
      <w:r>
        <w:rPr>
          <w:color w:val="244061" w:themeColor="accent1" w:themeShade="80"/>
        </w:rPr>
        <w:t xml:space="preserve"> the history of who made what changes</w:t>
      </w:r>
      <w:r w:rsidR="00962C73">
        <w:rPr>
          <w:color w:val="244061" w:themeColor="accent1" w:themeShade="80"/>
        </w:rPr>
        <w:t>.</w:t>
      </w:r>
    </w:p>
    <w:p w:rsidR="00E171D6" w:rsidRDefault="00E171D6" w:rsidP="00E171D6">
      <w:pPr>
        <w:pStyle w:val="ListParagraph"/>
        <w:numPr>
          <w:ilvl w:val="0"/>
          <w:numId w:val="1"/>
        </w:numPr>
      </w:pPr>
      <w:r w:rsidRPr="00E171D6">
        <w:rPr>
          <w:b/>
          <w:color w:val="FF0000"/>
        </w:rPr>
        <w:t xml:space="preserve">Now Create a Project in Visual Studio 2017: </w:t>
      </w:r>
      <w:r w:rsidRPr="00E171D6">
        <w:t>Created .Net Core MVC application</w:t>
      </w:r>
    </w:p>
    <w:p w:rsidR="00D45E02" w:rsidRDefault="00D45E02" w:rsidP="00D45E02"/>
    <w:p w:rsidR="00F63A0C" w:rsidRDefault="00D45E02" w:rsidP="00F63A0C">
      <w:pPr>
        <w:pStyle w:val="ListParagraph"/>
        <w:numPr>
          <w:ilvl w:val="0"/>
          <w:numId w:val="1"/>
        </w:numPr>
      </w:pPr>
      <w:r w:rsidRPr="00F63A0C">
        <w:rPr>
          <w:b/>
          <w:color w:val="FF0000"/>
        </w:rPr>
        <w:t>Save work and commit</w:t>
      </w:r>
      <w:r w:rsidR="00F63A0C" w:rsidRPr="00F63A0C">
        <w:rPr>
          <w:b/>
          <w:color w:val="FF0000"/>
        </w:rPr>
        <w:t xml:space="preserve">: </w:t>
      </w:r>
      <w:r w:rsidR="00F63A0C">
        <w:t>When you did some changes - &gt; and finally trying to move them further, We have three option as shown below</w:t>
      </w:r>
    </w:p>
    <w:p w:rsidR="00F63A0C" w:rsidRDefault="00F63A0C" w:rsidP="00F63A0C">
      <w:r>
        <w:rPr>
          <w:noProof/>
          <w:lang w:eastAsia="en-GB"/>
        </w:rPr>
        <w:drawing>
          <wp:inline distT="0" distB="0" distL="0" distR="0">
            <wp:extent cx="4639945" cy="384873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983" w:rsidRDefault="00721B4F" w:rsidP="00F63A0C">
      <w:r>
        <w:t xml:space="preserve">Commit All </w:t>
      </w:r>
      <w:r>
        <w:sym w:font="Wingdings" w:char="F0E0"/>
      </w:r>
      <w:r w:rsidR="00691983">
        <w:t xml:space="preserve"> Save your changes to local branch</w:t>
      </w:r>
    </w:p>
    <w:p w:rsidR="00691983" w:rsidRPr="006E5E25" w:rsidRDefault="00691983" w:rsidP="00F63A0C">
      <w:pPr>
        <w:rPr>
          <w:color w:val="FF0000"/>
        </w:rPr>
      </w:pPr>
      <w:r>
        <w:t xml:space="preserve">Commit All and Push </w:t>
      </w:r>
      <w:r>
        <w:sym w:font="Wingdings" w:char="F0E0"/>
      </w:r>
      <w:r>
        <w:t xml:space="preserve"> </w:t>
      </w:r>
      <w:r w:rsidR="00775FAD">
        <w:t>It will save the changes to local branch and push it to remote branch.</w:t>
      </w:r>
      <w:r w:rsidR="006E5E25">
        <w:t xml:space="preserve"> </w:t>
      </w:r>
      <w:r w:rsidR="006E5E25" w:rsidRPr="006E5E25">
        <w:rPr>
          <w:color w:val="FF0000"/>
        </w:rPr>
        <w:t>(It may cause the problem of merge conflict)</w:t>
      </w:r>
    </w:p>
    <w:p w:rsidR="00B84E48" w:rsidRPr="00486821" w:rsidRDefault="00B84E48" w:rsidP="00F63A0C">
      <w:pPr>
        <w:rPr>
          <w:color w:val="FF0000"/>
        </w:rPr>
      </w:pPr>
      <w:r>
        <w:t xml:space="preserve">Commit All and Sync </w:t>
      </w:r>
      <w:r>
        <w:sym w:font="Wingdings" w:char="F0E0"/>
      </w:r>
      <w:r>
        <w:t xml:space="preserve"> </w:t>
      </w:r>
      <w:r w:rsidR="007408E9">
        <w:t>It will save the changes to local branch, then pull the changes from the remote branch to local branch, and finally push the changes from the local branch to remote branch.</w:t>
      </w:r>
      <w:r w:rsidR="00486821">
        <w:t xml:space="preserve"> </w:t>
      </w:r>
      <w:r w:rsidR="00486821" w:rsidRPr="00486821">
        <w:rPr>
          <w:color w:val="FF0000"/>
        </w:rPr>
        <w:t>(Recommended when many developers working on project)</w:t>
      </w:r>
    </w:p>
    <w:p w:rsidR="00691983" w:rsidRDefault="00691983" w:rsidP="00F63A0C">
      <w:r>
        <w:rPr>
          <w:noProof/>
          <w:lang w:eastAsia="en-GB"/>
        </w:rPr>
        <w:lastRenderedPageBreak/>
        <w:drawing>
          <wp:inline distT="0" distB="0" distL="0" distR="0">
            <wp:extent cx="5727700" cy="3019425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6A9" w:rsidRDefault="003446A9" w:rsidP="00F63A0C"/>
    <w:p w:rsidR="003446A9" w:rsidRDefault="003446A9" w:rsidP="00F63A0C">
      <w:r>
        <w:t xml:space="preserve">So when you done the changes </w:t>
      </w:r>
      <w:r>
        <w:sym w:font="Wingdings" w:char="F0E0"/>
      </w:r>
      <w:r>
        <w:t xml:space="preserve"> Go to Team Explorer </w:t>
      </w:r>
      <w:r>
        <w:sym w:font="Wingdings" w:char="F0E0"/>
      </w:r>
      <w:r>
        <w:t xml:space="preserve"> Home Icon on top</w:t>
      </w:r>
      <w:r w:rsidR="00AF6F10">
        <w:t xml:space="preserve"> </w:t>
      </w:r>
      <w:r w:rsidR="00AF6F10">
        <w:sym w:font="Wingdings" w:char="F0E0"/>
      </w:r>
      <w:r w:rsidR="00AF6F10">
        <w:t xml:space="preserve"> Click on changes</w:t>
      </w:r>
    </w:p>
    <w:p w:rsidR="00AF6F10" w:rsidRDefault="00AF6F10" w:rsidP="00F63A0C">
      <w:r>
        <w:rPr>
          <w:noProof/>
          <w:lang w:eastAsia="en-GB"/>
        </w:rPr>
        <w:drawing>
          <wp:inline distT="0" distB="0" distL="0" distR="0">
            <wp:extent cx="2355215" cy="3536950"/>
            <wp:effectExtent l="0" t="0" r="698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66" w:rsidRDefault="00D60D66" w:rsidP="00F63A0C">
      <w:r>
        <w:t>Give Comment what changes you have made, you can add the work Item as well.</w:t>
      </w:r>
    </w:p>
    <w:p w:rsidR="00D60D66" w:rsidRDefault="00D60D66" w:rsidP="00F63A0C">
      <w:r>
        <w:rPr>
          <w:noProof/>
          <w:lang w:eastAsia="en-GB"/>
        </w:rPr>
        <w:lastRenderedPageBreak/>
        <w:drawing>
          <wp:inline distT="0" distB="0" distL="0" distR="0">
            <wp:extent cx="3514090" cy="5493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549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2673B" w:rsidRPr="003436C0" w:rsidRDefault="00C2673B" w:rsidP="00C2673B">
      <w:pPr>
        <w:pStyle w:val="ListParagraph"/>
        <w:numPr>
          <w:ilvl w:val="0"/>
          <w:numId w:val="1"/>
        </w:numPr>
      </w:pPr>
      <w:r w:rsidRPr="00C2673B">
        <w:rPr>
          <w:b/>
          <w:color w:val="FF0000"/>
        </w:rPr>
        <w:t>Link Commits to Work Items</w:t>
      </w:r>
      <w:r w:rsidR="003436C0">
        <w:rPr>
          <w:b/>
          <w:color w:val="FF0000"/>
        </w:rPr>
        <w:t xml:space="preserve">: </w:t>
      </w:r>
      <w:r w:rsidR="00F77D0F" w:rsidRPr="003436C0">
        <w:t>This feature uses</w:t>
      </w:r>
      <w:r w:rsidR="003436C0" w:rsidRPr="003436C0">
        <w:t xml:space="preserve"> to associate the developed changes or files with particular requirement or Task</w:t>
      </w:r>
      <w:r w:rsidR="003436C0">
        <w:t>, So that we aware of for what this commit has done.</w:t>
      </w:r>
    </w:p>
    <w:p w:rsidR="003436C0" w:rsidRDefault="003436C0" w:rsidP="003436C0">
      <w:pPr>
        <w:rPr>
          <w:b/>
          <w:color w:val="FF0000"/>
        </w:rPr>
      </w:pPr>
      <w:r>
        <w:rPr>
          <w:b/>
          <w:noProof/>
          <w:color w:val="FF0000"/>
          <w:lang w:eastAsia="en-GB"/>
        </w:rPr>
        <w:drawing>
          <wp:inline distT="0" distB="0" distL="0" distR="0">
            <wp:extent cx="5732145" cy="213614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D0F" w:rsidRDefault="00F77D0F" w:rsidP="003436C0">
      <w:pPr>
        <w:rPr>
          <w:b/>
          <w:color w:val="FF0000"/>
        </w:rPr>
      </w:pPr>
    </w:p>
    <w:p w:rsidR="00F77D0F" w:rsidRDefault="00F77D0F" w:rsidP="003436C0">
      <w:r>
        <w:rPr>
          <w:b/>
          <w:color w:val="FF0000"/>
        </w:rPr>
        <w:lastRenderedPageBreak/>
        <w:t xml:space="preserve">For example: </w:t>
      </w:r>
      <w:r w:rsidRPr="00F77D0F">
        <w:t>If you have any user story or create new task or user story</w:t>
      </w:r>
      <w:r w:rsidR="006C4412">
        <w:t xml:space="preserve"> </w:t>
      </w:r>
      <w:r w:rsidR="006C4412">
        <w:sym w:font="Wingdings" w:char="F0E0"/>
      </w:r>
      <w:r w:rsidR="006C4412">
        <w:t xml:space="preserve"> and developer worked on that </w:t>
      </w:r>
      <w:r w:rsidR="006C4412">
        <w:sym w:font="Wingdings" w:char="F0E0"/>
      </w:r>
      <w:r w:rsidR="006C4412">
        <w:t xml:space="preserve"> than you can define the commit with associated work Item</w:t>
      </w:r>
    </w:p>
    <w:p w:rsidR="008B1BD6" w:rsidRPr="00A554EF" w:rsidRDefault="008F191C" w:rsidP="008F191C">
      <w:pPr>
        <w:pStyle w:val="ListParagraph"/>
        <w:numPr>
          <w:ilvl w:val="0"/>
          <w:numId w:val="1"/>
        </w:numPr>
        <w:rPr>
          <w:b/>
          <w:color w:val="FF0000"/>
        </w:rPr>
      </w:pPr>
      <w:r>
        <w:rPr>
          <w:b/>
          <w:color w:val="FF0000"/>
        </w:rPr>
        <w:t>Stage</w:t>
      </w:r>
      <w:r w:rsidRPr="008F191C">
        <w:rPr>
          <w:b/>
          <w:color w:val="FF0000"/>
        </w:rPr>
        <w:t>:</w:t>
      </w:r>
      <w:r w:rsidR="000948BF">
        <w:rPr>
          <w:b/>
          <w:color w:val="FF0000"/>
        </w:rPr>
        <w:t xml:space="preserve"> </w:t>
      </w:r>
      <w:r w:rsidR="000948BF" w:rsidRPr="000948BF">
        <w:t>When you working on project and you made some changes in the file</w:t>
      </w:r>
      <w:r w:rsidR="000948BF">
        <w:t xml:space="preserve">s </w:t>
      </w:r>
      <w:r w:rsidR="000948BF">
        <w:sym w:font="Wingdings" w:char="F0E0"/>
      </w:r>
      <w:r w:rsidR="000948BF">
        <w:t xml:space="preserve"> All these files known as changed files</w:t>
      </w:r>
      <w:r w:rsidR="00A554EF">
        <w:t xml:space="preserve">, and when you commit </w:t>
      </w:r>
      <w:r w:rsidR="00A554EF">
        <w:sym w:font="Wingdings" w:char="F0E0"/>
      </w:r>
      <w:r w:rsidR="00A554EF">
        <w:t xml:space="preserve"> all these files checked-in </w:t>
      </w:r>
    </w:p>
    <w:p w:rsidR="00A554EF" w:rsidRPr="00A554EF" w:rsidRDefault="00A554EF" w:rsidP="00A554EF">
      <w:r w:rsidRPr="00A554EF">
        <w:t>But what if you do not want to check-in some specific file?</w:t>
      </w:r>
      <w:r>
        <w:t xml:space="preserve"> Here comes the </w:t>
      </w:r>
      <w:r w:rsidRPr="00A554EF">
        <w:rPr>
          <w:color w:val="FF0000"/>
        </w:rPr>
        <w:t>stage</w:t>
      </w:r>
    </w:p>
    <w:p w:rsidR="000948BF" w:rsidRDefault="000948BF" w:rsidP="000948BF">
      <w:pPr>
        <w:rPr>
          <w:b/>
          <w:color w:val="FF0000"/>
        </w:rPr>
      </w:pPr>
      <w:r>
        <w:rPr>
          <w:b/>
          <w:noProof/>
          <w:color w:val="FF0000"/>
          <w:lang w:eastAsia="en-GB"/>
        </w:rPr>
        <w:drawing>
          <wp:inline distT="0" distB="0" distL="0" distR="0">
            <wp:extent cx="2995684" cy="389643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566" cy="389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4EF" w:rsidRDefault="00A554EF" w:rsidP="000948BF">
      <w:r w:rsidRPr="00A554EF">
        <w:t xml:space="preserve">So Select the file </w:t>
      </w:r>
      <w:r w:rsidRPr="00A554EF">
        <w:sym w:font="Wingdings" w:char="F0E0"/>
      </w:r>
      <w:r w:rsidRPr="00A554EF">
        <w:t xml:space="preserve"> right click and click stage</w:t>
      </w:r>
      <w:r>
        <w:t xml:space="preserve"> </w:t>
      </w:r>
      <w:r>
        <w:sym w:font="Wingdings" w:char="F0E0"/>
      </w:r>
      <w:r>
        <w:t xml:space="preserve"> </w:t>
      </w:r>
      <w:r w:rsidR="00D437DA">
        <w:t>so</w:t>
      </w:r>
      <w:r>
        <w:t xml:space="preserve"> when you stage, only the stage file go in.</w:t>
      </w:r>
    </w:p>
    <w:p w:rsidR="00A554EF" w:rsidRDefault="00A554EF" w:rsidP="000948BF">
      <w:r>
        <w:rPr>
          <w:noProof/>
          <w:lang w:eastAsia="en-GB"/>
        </w:rPr>
        <w:drawing>
          <wp:inline distT="0" distB="0" distL="0" distR="0">
            <wp:extent cx="2565779" cy="2941093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825" cy="294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C7E" w:rsidRDefault="00787C7E" w:rsidP="000948BF">
      <w:r>
        <w:lastRenderedPageBreak/>
        <w:t xml:space="preserve">Pull </w:t>
      </w:r>
      <w:r>
        <w:sym w:font="Wingdings" w:char="F0E0"/>
      </w:r>
      <w:r>
        <w:t xml:space="preserve"> Fetch and merge the changes from the remote </w:t>
      </w:r>
    </w:p>
    <w:p w:rsidR="00787C7E" w:rsidRDefault="00787C7E" w:rsidP="000948BF">
      <w:r>
        <w:rPr>
          <w:noProof/>
          <w:lang w:eastAsia="en-GB"/>
        </w:rPr>
        <w:drawing>
          <wp:inline distT="0" distB="0" distL="0" distR="0">
            <wp:extent cx="5724525" cy="2438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F9D" w:rsidRDefault="00845F9D" w:rsidP="000948BF"/>
    <w:p w:rsidR="00F26272" w:rsidRDefault="00F26272" w:rsidP="00F26272">
      <w:pPr>
        <w:pStyle w:val="ListParagraph"/>
        <w:numPr>
          <w:ilvl w:val="0"/>
          <w:numId w:val="1"/>
        </w:numPr>
      </w:pPr>
      <w:r w:rsidRPr="00F26272">
        <w:rPr>
          <w:b/>
          <w:color w:val="FF0000"/>
        </w:rPr>
        <w:t>Amend Previous Commit:</w:t>
      </w:r>
      <w:r>
        <w:rPr>
          <w:b/>
          <w:color w:val="FF0000"/>
        </w:rPr>
        <w:t xml:space="preserve"> </w:t>
      </w:r>
      <w:r w:rsidRPr="00F26272">
        <w:t xml:space="preserve">Suppose if you have commit some files for the user story, but forget to commit some for same task </w:t>
      </w:r>
      <w:r w:rsidRPr="00F26272">
        <w:sym w:font="Wingdings" w:char="F0E0"/>
      </w:r>
      <w:r w:rsidRPr="00F26272">
        <w:t xml:space="preserve"> You don’t want to add new commit and prefer to use previous one </w:t>
      </w:r>
      <w:r w:rsidRPr="00F26272">
        <w:sym w:font="Wingdings" w:char="F0E0"/>
      </w:r>
      <w:r w:rsidRPr="00F26272">
        <w:t xml:space="preserve"> then prefer use Amend Commit</w:t>
      </w:r>
    </w:p>
    <w:p w:rsidR="00F26272" w:rsidRDefault="00772F44" w:rsidP="00F26272">
      <w:r>
        <w:t xml:space="preserve">              </w:t>
      </w:r>
      <w:r w:rsidR="00F26272">
        <w:rPr>
          <w:noProof/>
          <w:lang w:eastAsia="en-GB"/>
        </w:rPr>
        <w:drawing>
          <wp:inline distT="0" distB="0" distL="0" distR="0">
            <wp:extent cx="2320119" cy="3384645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075" cy="338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DD7" w:rsidRPr="00AA06F3" w:rsidRDefault="00DE7DD7" w:rsidP="00DE7DD7">
      <w:pPr>
        <w:pStyle w:val="ListParagraph"/>
        <w:numPr>
          <w:ilvl w:val="0"/>
          <w:numId w:val="1"/>
        </w:numPr>
        <w:rPr>
          <w:b/>
          <w:color w:val="FF0000"/>
        </w:rPr>
      </w:pPr>
      <w:r w:rsidRPr="00DE7DD7">
        <w:rPr>
          <w:b/>
          <w:color w:val="FF0000"/>
        </w:rPr>
        <w:t>Merge Conflict:</w:t>
      </w:r>
      <w:r>
        <w:rPr>
          <w:b/>
          <w:color w:val="FF0000"/>
        </w:rPr>
        <w:t xml:space="preserve"> </w:t>
      </w:r>
      <w:r>
        <w:t>Suppose</w:t>
      </w:r>
      <w:r w:rsidRPr="00DE7DD7">
        <w:t xml:space="preserve"> two developers working on same file</w:t>
      </w:r>
      <w:r w:rsidR="00AA06F3">
        <w:t xml:space="preserve">. </w:t>
      </w:r>
    </w:p>
    <w:p w:rsidR="00AA06F3" w:rsidRDefault="00AA06F3" w:rsidP="00AA06F3">
      <w:pPr>
        <w:pStyle w:val="ListParagraph"/>
      </w:pPr>
      <w:r w:rsidRPr="00AA06F3">
        <w:rPr>
          <w:color w:val="0070C0"/>
        </w:rPr>
        <w:t xml:space="preserve">Example: </w:t>
      </w:r>
      <w:r w:rsidRPr="00AA06F3">
        <w:t>I made change in Controller from visual studio, and made change in same controller from remote branch</w:t>
      </w:r>
      <w:r w:rsidR="00B81D2E">
        <w:t>.</w:t>
      </w:r>
    </w:p>
    <w:p w:rsidR="00B81D2E" w:rsidRDefault="00B81D2E" w:rsidP="00AA06F3">
      <w:pPr>
        <w:pStyle w:val="ListParagraph"/>
      </w:pPr>
    </w:p>
    <w:p w:rsidR="00B81D2E" w:rsidRDefault="00B81D2E" w:rsidP="00AA06F3">
      <w:pPr>
        <w:pStyle w:val="ListParagraph"/>
      </w:pPr>
      <w:r>
        <w:t>When you go for commit in Team Explorer</w:t>
      </w:r>
      <w:r w:rsidR="00117291">
        <w:t xml:space="preserve"> </w:t>
      </w:r>
      <w:r w:rsidR="00117291">
        <w:sym w:font="Wingdings" w:char="F0E0"/>
      </w:r>
      <w:r w:rsidR="00117291">
        <w:t xml:space="preserve"> Commit All and Sync </w:t>
      </w:r>
      <w:r w:rsidR="00117291">
        <w:sym w:font="Wingdings" w:char="F0E0"/>
      </w:r>
      <w:r w:rsidR="00117291">
        <w:t xml:space="preserve"> It will show the conflict</w:t>
      </w:r>
    </w:p>
    <w:p w:rsidR="00B81D2E" w:rsidRPr="00AA06F3" w:rsidRDefault="00B81D2E" w:rsidP="00AA06F3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2292824" cy="27841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359" cy="278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7291">
        <w:t xml:space="preserve">   </w:t>
      </w:r>
      <w:r w:rsidR="00117291">
        <w:sym w:font="Wingdings" w:char="F0E0"/>
      </w:r>
      <w:r w:rsidR="00117291">
        <w:t xml:space="preserve">    </w:t>
      </w:r>
      <w:r w:rsidR="00117291">
        <w:rPr>
          <w:noProof/>
          <w:lang w:eastAsia="en-GB"/>
        </w:rPr>
        <w:drawing>
          <wp:inline distT="0" distB="0" distL="0" distR="0">
            <wp:extent cx="2565779" cy="2777319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774" cy="277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F3" w:rsidRDefault="00AA7309" w:rsidP="00AA06F3">
      <w:r w:rsidRPr="002E700A">
        <w:t xml:space="preserve">So Click on Conflicts </w:t>
      </w:r>
      <w:r w:rsidRPr="002E700A">
        <w:sym w:font="Wingdings" w:char="F0E0"/>
      </w:r>
      <w:r w:rsidRPr="002E700A">
        <w:t xml:space="preserve"> You can compare the files </w:t>
      </w:r>
      <w:r w:rsidRPr="002E700A">
        <w:sym w:font="Wingdings" w:char="F0E0"/>
      </w:r>
      <w:r w:rsidRPr="002E700A">
        <w:t xml:space="preserve"> If you happy with change </w:t>
      </w:r>
      <w:r w:rsidRPr="002E700A">
        <w:sym w:font="Wingdings" w:char="F0E0"/>
      </w:r>
      <w:r w:rsidRPr="002E700A">
        <w:t xml:space="preserve"> Merge it</w:t>
      </w:r>
    </w:p>
    <w:p w:rsidR="00EC3DCE" w:rsidRDefault="00EC3DCE" w:rsidP="00AA06F3">
      <w:r>
        <w:t>Else you can Take Remote file or Keep local</w:t>
      </w:r>
    </w:p>
    <w:p w:rsidR="00401DC8" w:rsidRDefault="00042369" w:rsidP="00AA06F3">
      <w:r>
        <w:t xml:space="preserve">           </w:t>
      </w:r>
      <w:r w:rsidR="00401DC8">
        <w:rPr>
          <w:noProof/>
          <w:lang w:eastAsia="en-GB"/>
        </w:rPr>
        <w:drawing>
          <wp:inline distT="0" distB="0" distL="0" distR="0">
            <wp:extent cx="2429301" cy="2993159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488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0A2" w:rsidRPr="005200A2" w:rsidRDefault="005200A2" w:rsidP="005200A2">
      <w:pPr>
        <w:pStyle w:val="ListParagraph"/>
      </w:pPr>
    </w:p>
    <w:p w:rsidR="005200A2" w:rsidRPr="005200A2" w:rsidRDefault="005200A2" w:rsidP="005200A2">
      <w:pPr>
        <w:pStyle w:val="ListParagraph"/>
      </w:pPr>
    </w:p>
    <w:p w:rsidR="00BA52D5" w:rsidRPr="005200A2" w:rsidRDefault="00BA52D5" w:rsidP="00BA52D5">
      <w:pPr>
        <w:pStyle w:val="ListParagraph"/>
        <w:numPr>
          <w:ilvl w:val="0"/>
          <w:numId w:val="1"/>
        </w:numPr>
      </w:pPr>
      <w:r w:rsidRPr="00BA52D5">
        <w:rPr>
          <w:b/>
          <w:color w:val="FF0000"/>
        </w:rPr>
        <w:t>Update Branch From Master</w:t>
      </w:r>
      <w:r w:rsidRPr="00BA52D5">
        <w:rPr>
          <w:b/>
          <w:color w:val="FF0000"/>
        </w:rPr>
        <w:t>:</w:t>
      </w:r>
    </w:p>
    <w:p w:rsidR="005200A2" w:rsidRDefault="005200A2" w:rsidP="0068255D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11B6B21C" wp14:editId="28DB9066">
            <wp:extent cx="5731723" cy="2797791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9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C67" w:rsidRDefault="007C6C67" w:rsidP="0068255D">
      <w:pPr>
        <w:pStyle w:val="ListParagraph"/>
      </w:pPr>
    </w:p>
    <w:p w:rsidR="007C6C67" w:rsidRPr="005200A2" w:rsidRDefault="007C6C67" w:rsidP="007C6C67">
      <w:pPr>
        <w:pStyle w:val="ListParagraph"/>
        <w:numPr>
          <w:ilvl w:val="0"/>
          <w:numId w:val="1"/>
        </w:numPr>
      </w:pPr>
      <w:r>
        <w:rPr>
          <w:b/>
          <w:color w:val="FF0000"/>
        </w:rPr>
        <w:t>Pull Request and Code Review</w:t>
      </w:r>
      <w:r w:rsidRPr="00BA52D5">
        <w:rPr>
          <w:b/>
          <w:color w:val="FF0000"/>
        </w:rPr>
        <w:t>:</w:t>
      </w:r>
      <w:r w:rsidR="00737CAA">
        <w:rPr>
          <w:b/>
          <w:color w:val="FF0000"/>
        </w:rPr>
        <w:t xml:space="preserve"> </w:t>
      </w:r>
      <w:r w:rsidR="00737CAA" w:rsidRPr="00684EE7">
        <w:t>Use the pull request for the code review.</w:t>
      </w:r>
    </w:p>
    <w:p w:rsidR="007C6C67" w:rsidRDefault="00B266B3" w:rsidP="0068255D">
      <w:pPr>
        <w:pStyle w:val="ListParagraph"/>
      </w:pPr>
      <w:r>
        <w:t xml:space="preserve">Plan is to merge the remote branch with Master </w:t>
      </w:r>
      <w:r>
        <w:sym w:font="Wingdings" w:char="F0E0"/>
      </w:r>
      <w:r>
        <w:t xml:space="preserve"> the way we can do this by pull request</w:t>
      </w:r>
    </w:p>
    <w:p w:rsidR="00A733D9" w:rsidRDefault="00A733D9" w:rsidP="0068255D">
      <w:pPr>
        <w:pStyle w:val="ListParagraph"/>
      </w:pPr>
    </w:p>
    <w:p w:rsidR="00A733D9" w:rsidRDefault="00A733D9" w:rsidP="0068255D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24525" cy="942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1C" w:rsidRDefault="0059081C" w:rsidP="0068255D">
      <w:pPr>
        <w:pStyle w:val="ListParagraph"/>
      </w:pPr>
    </w:p>
    <w:p w:rsidR="0059081C" w:rsidRDefault="0059081C" w:rsidP="0068255D">
      <w:pPr>
        <w:pStyle w:val="ListParagraph"/>
      </w:pPr>
      <w:r>
        <w:t xml:space="preserve">Click on New Pull Request </w:t>
      </w:r>
      <w:r>
        <w:sym w:font="Wingdings" w:char="F0E0"/>
      </w:r>
      <w:r>
        <w:t xml:space="preserve"> Add reviewers name for code review</w:t>
      </w:r>
    </w:p>
    <w:p w:rsidR="002E6D27" w:rsidRDefault="002E6D27" w:rsidP="0068255D">
      <w:pPr>
        <w:pStyle w:val="ListParagraph"/>
      </w:pPr>
    </w:p>
    <w:p w:rsidR="002E6D27" w:rsidRDefault="002E6D27" w:rsidP="0068255D">
      <w:pPr>
        <w:pStyle w:val="ListParagraph"/>
      </w:pPr>
      <w:r>
        <w:t xml:space="preserve">Reviewer will login </w:t>
      </w:r>
      <w:r>
        <w:sym w:font="Wingdings" w:char="F0E0"/>
      </w:r>
      <w:r>
        <w:t xml:space="preserve"> go to pull request</w:t>
      </w:r>
      <w:r w:rsidR="00C83023">
        <w:t xml:space="preserve">s </w:t>
      </w:r>
      <w:r w:rsidR="00C83023">
        <w:sym w:font="Wingdings" w:char="F0E0"/>
      </w:r>
      <w:r w:rsidR="00C83023">
        <w:t xml:space="preserve"> </w:t>
      </w:r>
    </w:p>
    <w:p w:rsidR="00C83023" w:rsidRDefault="00C83023" w:rsidP="0068255D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27700" cy="264858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694" w:rsidRDefault="006A7694" w:rsidP="0068255D">
      <w:pPr>
        <w:pStyle w:val="ListParagraph"/>
      </w:pPr>
    </w:p>
    <w:p w:rsidR="006A7694" w:rsidRDefault="006A7694" w:rsidP="0068255D">
      <w:pPr>
        <w:pStyle w:val="ListParagraph"/>
      </w:pPr>
      <w:r>
        <w:t xml:space="preserve">Now after reviewing </w:t>
      </w:r>
      <w:r>
        <w:sym w:font="Wingdings" w:char="F0E0"/>
      </w:r>
      <w:r>
        <w:t xml:space="preserve"> He can </w:t>
      </w:r>
      <w:r w:rsidR="00AB135F">
        <w:t>approve</w:t>
      </w:r>
      <w:r>
        <w:t xml:space="preserve"> the change</w:t>
      </w:r>
    </w:p>
    <w:p w:rsidR="007024D1" w:rsidRDefault="007024D1" w:rsidP="0068255D">
      <w:pPr>
        <w:pStyle w:val="ListParagraph"/>
      </w:pPr>
    </w:p>
    <w:p w:rsidR="007024D1" w:rsidRDefault="007024D1" w:rsidP="0068255D">
      <w:pPr>
        <w:pStyle w:val="ListParagraph"/>
      </w:pPr>
      <w:r>
        <w:lastRenderedPageBreak/>
        <w:t xml:space="preserve">When approver done with Approval </w:t>
      </w:r>
      <w:r>
        <w:sym w:font="Wingdings" w:char="F0E0"/>
      </w:r>
      <w:r>
        <w:t xml:space="preserve"> Developer go pull requests </w:t>
      </w:r>
      <w:r>
        <w:sym w:font="Wingdings" w:char="F0E0"/>
      </w:r>
      <w:r>
        <w:t xml:space="preserve"> you can see the person given approval and comments made by reviewer, you can resolve the comment</w:t>
      </w:r>
    </w:p>
    <w:p w:rsidR="002F66C4" w:rsidRDefault="002F66C4" w:rsidP="0068255D">
      <w:pPr>
        <w:pStyle w:val="ListParagraph"/>
      </w:pPr>
    </w:p>
    <w:p w:rsidR="002F66C4" w:rsidRDefault="002F66C4" w:rsidP="0068255D">
      <w:pPr>
        <w:pStyle w:val="ListParagraph"/>
      </w:pPr>
      <w:r>
        <w:t xml:space="preserve">Finally </w:t>
      </w:r>
      <w:r>
        <w:sym w:font="Wingdings" w:char="F0E0"/>
      </w:r>
      <w:r>
        <w:t xml:space="preserve"> Complete the commit </w:t>
      </w:r>
      <w:r>
        <w:sym w:font="Wingdings" w:char="F0E0"/>
      </w:r>
      <w:r>
        <w:t xml:space="preserve"> Always prefer to use </w:t>
      </w:r>
      <w:r w:rsidRPr="002F66C4">
        <w:rPr>
          <w:highlight w:val="yellow"/>
        </w:rPr>
        <w:t>Squash Commit</w:t>
      </w:r>
    </w:p>
    <w:p w:rsidR="002F66C4" w:rsidRDefault="002F66C4" w:rsidP="0068255D">
      <w:pPr>
        <w:pStyle w:val="ListParagraph"/>
      </w:pPr>
    </w:p>
    <w:p w:rsidR="002F66C4" w:rsidRDefault="002F66C4" w:rsidP="0068255D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25236" cy="32618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6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E7" w:rsidRDefault="003311E7" w:rsidP="0068255D">
      <w:pPr>
        <w:pStyle w:val="ListParagraph"/>
      </w:pPr>
    </w:p>
    <w:p w:rsidR="003311E7" w:rsidRDefault="003311E7" w:rsidP="0068255D">
      <w:pPr>
        <w:pStyle w:val="ListParagraph"/>
      </w:pPr>
      <w:r>
        <w:t xml:space="preserve">Merge Commit </w:t>
      </w:r>
      <w:r>
        <w:sym w:font="Wingdings" w:char="F0E0"/>
      </w:r>
      <w:r>
        <w:t xml:space="preserve"> The entire commits take place in base branch will move the master, means if you did 100 commit then all of them reach to master</w:t>
      </w:r>
    </w:p>
    <w:p w:rsidR="003311E7" w:rsidRDefault="003311E7" w:rsidP="0068255D">
      <w:pPr>
        <w:pStyle w:val="ListParagraph"/>
      </w:pPr>
    </w:p>
    <w:p w:rsidR="003311E7" w:rsidRDefault="003311E7" w:rsidP="0068255D">
      <w:pPr>
        <w:pStyle w:val="ListParagraph"/>
      </w:pPr>
      <w:r>
        <w:t xml:space="preserve">Squash Commit </w:t>
      </w:r>
      <w:r>
        <w:sym w:font="Wingdings" w:char="F0E0"/>
      </w:r>
      <w:r>
        <w:t xml:space="preserve"> </w:t>
      </w:r>
      <w:r w:rsidR="00A33FA6">
        <w:t>All the changes you made will go with one commit, so master will look very clean.</w:t>
      </w:r>
    </w:p>
    <w:p w:rsidR="002E6D27" w:rsidRDefault="002E6D27" w:rsidP="0068255D">
      <w:pPr>
        <w:pStyle w:val="ListParagraph"/>
      </w:pPr>
    </w:p>
    <w:p w:rsidR="00831DEA" w:rsidRDefault="00831DEA" w:rsidP="00831DEA">
      <w:pPr>
        <w:pStyle w:val="ListParagraph"/>
        <w:numPr>
          <w:ilvl w:val="0"/>
          <w:numId w:val="1"/>
        </w:numPr>
      </w:pPr>
      <w:r>
        <w:rPr>
          <w:b/>
          <w:color w:val="FF0000"/>
        </w:rPr>
        <w:t>Branch Policy</w:t>
      </w:r>
      <w:r w:rsidRPr="00BA52D5">
        <w:rPr>
          <w:b/>
          <w:color w:val="FF0000"/>
        </w:rPr>
        <w:t>:</w:t>
      </w:r>
      <w:r w:rsidR="00FD5E84">
        <w:rPr>
          <w:b/>
          <w:color w:val="FF0000"/>
        </w:rPr>
        <w:t xml:space="preserve"> </w:t>
      </w:r>
      <w:r w:rsidR="00FD5E84" w:rsidRPr="00FD5E84">
        <w:t>Branch policy help you to protect your branch from the people merging the code without approval</w:t>
      </w:r>
    </w:p>
    <w:p w:rsidR="00AC16C4" w:rsidRDefault="00AC16C4" w:rsidP="00AC16C4">
      <w:pPr>
        <w:ind w:left="720"/>
      </w:pPr>
      <w:r>
        <w:t>Merging the code without specifying for which user story this change is.</w:t>
      </w:r>
    </w:p>
    <w:p w:rsidR="009E61E7" w:rsidRPr="009E61E7" w:rsidRDefault="009E61E7" w:rsidP="009E61E7">
      <w:pPr>
        <w:pStyle w:val="ListParagraph"/>
        <w:numPr>
          <w:ilvl w:val="0"/>
          <w:numId w:val="1"/>
        </w:numPr>
      </w:pPr>
      <w:r w:rsidRPr="009E61E7">
        <w:rPr>
          <w:b/>
          <w:color w:val="FF0000"/>
        </w:rPr>
        <w:t>Tags</w:t>
      </w:r>
      <w:r>
        <w:rPr>
          <w:b/>
          <w:color w:val="FF0000"/>
        </w:rPr>
        <w:t xml:space="preserve">: </w:t>
      </w:r>
      <w:r w:rsidRPr="009E61E7">
        <w:t>Tags help you to labelling current version of code, so that in future if you want to see the old version of code you can use it.</w:t>
      </w:r>
    </w:p>
    <w:p w:rsidR="009E61E7" w:rsidRPr="009E61E7" w:rsidRDefault="009E61E7" w:rsidP="009E61E7">
      <w:pPr>
        <w:pStyle w:val="ListParagraph"/>
      </w:pPr>
      <w:r w:rsidRPr="009E61E7">
        <w:t>Or</w:t>
      </w:r>
    </w:p>
    <w:p w:rsidR="009E61E7" w:rsidRDefault="009E61E7" w:rsidP="009E61E7">
      <w:pPr>
        <w:pStyle w:val="ListParagraph"/>
      </w:pPr>
      <w:r w:rsidRPr="009E61E7">
        <w:t>You in production you tag previous version properly and want to rollback to previous version because of current version not working, you can restore the previous Tag.</w:t>
      </w:r>
    </w:p>
    <w:p w:rsidR="00B80503" w:rsidRDefault="00B80503" w:rsidP="009E61E7">
      <w:pPr>
        <w:pStyle w:val="ListParagraph"/>
      </w:pPr>
    </w:p>
    <w:p w:rsidR="00B80503" w:rsidRDefault="00B80503" w:rsidP="009E61E7">
      <w:pPr>
        <w:pStyle w:val="ListParagraph"/>
      </w:pPr>
      <w:r>
        <w:t xml:space="preserve">Click on Tag </w:t>
      </w:r>
      <w:r>
        <w:sym w:font="Wingdings" w:char="F0E0"/>
      </w:r>
      <w:r>
        <w:t xml:space="preserve"> You can download the code</w:t>
      </w:r>
      <w:r w:rsidR="004D7E0D">
        <w:t xml:space="preserve"> or you can clone it.</w:t>
      </w:r>
      <w:bookmarkStart w:id="0" w:name="_GoBack"/>
      <w:bookmarkEnd w:id="0"/>
    </w:p>
    <w:p w:rsidR="00B80503" w:rsidRPr="009E61E7" w:rsidRDefault="00B80503" w:rsidP="009E61E7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719445" cy="36836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E7" w:rsidRPr="009E61E7" w:rsidRDefault="009E61E7" w:rsidP="009E61E7">
      <w:pPr>
        <w:rPr>
          <w:b/>
          <w:color w:val="FF0000"/>
        </w:rPr>
      </w:pPr>
      <w:r>
        <w:rPr>
          <w:b/>
          <w:color w:val="FF0000"/>
        </w:rPr>
        <w:t xml:space="preserve">    </w:t>
      </w:r>
    </w:p>
    <w:p w:rsidR="00AC16C4" w:rsidRPr="002E700A" w:rsidRDefault="00AC16C4" w:rsidP="00AC16C4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725160" cy="5233670"/>
            <wp:effectExtent l="0" t="0" r="889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23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16C4" w:rsidRPr="002E70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046305"/>
    <w:multiLevelType w:val="hybridMultilevel"/>
    <w:tmpl w:val="3E28CEC6"/>
    <w:lvl w:ilvl="0" w:tplc="E404086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2B28"/>
    <w:rsid w:val="00042369"/>
    <w:rsid w:val="000948BF"/>
    <w:rsid w:val="00117291"/>
    <w:rsid w:val="002E5F3A"/>
    <w:rsid w:val="002E6D27"/>
    <w:rsid w:val="002E700A"/>
    <w:rsid w:val="002F66C4"/>
    <w:rsid w:val="003133D4"/>
    <w:rsid w:val="003311E7"/>
    <w:rsid w:val="003436C0"/>
    <w:rsid w:val="003446A9"/>
    <w:rsid w:val="00386381"/>
    <w:rsid w:val="00401DC8"/>
    <w:rsid w:val="00480993"/>
    <w:rsid w:val="00482B28"/>
    <w:rsid w:val="00486821"/>
    <w:rsid w:val="004D7E0D"/>
    <w:rsid w:val="005200A2"/>
    <w:rsid w:val="0059081C"/>
    <w:rsid w:val="00650529"/>
    <w:rsid w:val="0068255D"/>
    <w:rsid w:val="00684EE7"/>
    <w:rsid w:val="00691983"/>
    <w:rsid w:val="006A7694"/>
    <w:rsid w:val="006C4412"/>
    <w:rsid w:val="006E5E25"/>
    <w:rsid w:val="007024D1"/>
    <w:rsid w:val="00721B4F"/>
    <w:rsid w:val="00737CAA"/>
    <w:rsid w:val="007408E9"/>
    <w:rsid w:val="00772F44"/>
    <w:rsid w:val="00775FAD"/>
    <w:rsid w:val="00787C7E"/>
    <w:rsid w:val="007C6C67"/>
    <w:rsid w:val="00831DEA"/>
    <w:rsid w:val="00845F9D"/>
    <w:rsid w:val="00847523"/>
    <w:rsid w:val="008B1BD6"/>
    <w:rsid w:val="008E683A"/>
    <w:rsid w:val="008F191C"/>
    <w:rsid w:val="00962C73"/>
    <w:rsid w:val="009E61E7"/>
    <w:rsid w:val="00A33FA6"/>
    <w:rsid w:val="00A554EF"/>
    <w:rsid w:val="00A733D9"/>
    <w:rsid w:val="00AA06F3"/>
    <w:rsid w:val="00AA7309"/>
    <w:rsid w:val="00AB135F"/>
    <w:rsid w:val="00AC16C4"/>
    <w:rsid w:val="00AF6F10"/>
    <w:rsid w:val="00B113A5"/>
    <w:rsid w:val="00B266B3"/>
    <w:rsid w:val="00B80503"/>
    <w:rsid w:val="00B81D2E"/>
    <w:rsid w:val="00B84E48"/>
    <w:rsid w:val="00BA2858"/>
    <w:rsid w:val="00BA52D5"/>
    <w:rsid w:val="00C2673B"/>
    <w:rsid w:val="00C83023"/>
    <w:rsid w:val="00D437DA"/>
    <w:rsid w:val="00D45E02"/>
    <w:rsid w:val="00D60D66"/>
    <w:rsid w:val="00DE7DD7"/>
    <w:rsid w:val="00E171D6"/>
    <w:rsid w:val="00EC3DCE"/>
    <w:rsid w:val="00EF5F28"/>
    <w:rsid w:val="00F26272"/>
    <w:rsid w:val="00F63A0C"/>
    <w:rsid w:val="00F77D0F"/>
    <w:rsid w:val="00FD5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2B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B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171D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2B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B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171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6DD0CB47.dotm</Template>
  <TotalTime>222</TotalTime>
  <Pages>11</Pages>
  <Words>657</Words>
  <Characters>3748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Yorkshire Building Society</Company>
  <LinksUpToDate>false</LinksUpToDate>
  <CharactersWithSpaces>4397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Batham</dc:creator>
  <cp:keywords/>
  <dc:description/>
  <cp:lastModifiedBy>Kamal Batham</cp:lastModifiedBy>
  <cp:revision>38</cp:revision>
  <dcterms:created xsi:type="dcterms:W3CDTF">2020-01-22T11:54:00Z</dcterms:created>
  <dcterms:modified xsi:type="dcterms:W3CDTF">2020-01-22T16:31:00Z</dcterms:modified>
</cp:coreProperties>
</file>